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124F74" w14:textId="77777777" w:rsidR="00D2619B" w:rsidRPr="00E61024" w:rsidRDefault="00D2619B">
      <w:pPr>
        <w:rPr>
          <w:rFonts w:ascii="Calibri" w:hAnsi="Calibri" w:cs="Calibri"/>
        </w:rPr>
      </w:pPr>
    </w:p>
    <w:p w14:paraId="287ECBB1" w14:textId="77777777" w:rsidR="00650E44" w:rsidRPr="00E61024" w:rsidRDefault="00650E44">
      <w:pPr>
        <w:rPr>
          <w:rFonts w:ascii="Calibri" w:hAnsi="Calibri" w:cs="Calibri"/>
        </w:rPr>
      </w:pPr>
    </w:p>
    <w:p w14:paraId="235901C5" w14:textId="77777777" w:rsidR="00650E44" w:rsidRPr="00E61024" w:rsidRDefault="00650E44">
      <w:pPr>
        <w:rPr>
          <w:rFonts w:ascii="Calibri" w:hAnsi="Calibri" w:cs="Calibri"/>
        </w:rPr>
      </w:pPr>
    </w:p>
    <w:p w14:paraId="28A5AC73" w14:textId="77777777" w:rsidR="00650E44" w:rsidRPr="00E61024" w:rsidRDefault="00650E44">
      <w:pPr>
        <w:rPr>
          <w:rFonts w:ascii="Calibri" w:hAnsi="Calibri" w:cs="Calibri"/>
        </w:rPr>
      </w:pPr>
    </w:p>
    <w:p w14:paraId="76D56EFF" w14:textId="77777777" w:rsidR="00650E44" w:rsidRPr="00E61024" w:rsidRDefault="00650E44">
      <w:pPr>
        <w:rPr>
          <w:rFonts w:ascii="Calibri" w:hAnsi="Calibri" w:cs="Calibri"/>
        </w:rPr>
      </w:pPr>
    </w:p>
    <w:p w14:paraId="751027D1" w14:textId="77777777" w:rsidR="00650E44" w:rsidRPr="00E61024" w:rsidRDefault="00650E44">
      <w:pPr>
        <w:rPr>
          <w:rFonts w:ascii="Calibri" w:hAnsi="Calibri" w:cs="Calibri"/>
        </w:rPr>
      </w:pPr>
    </w:p>
    <w:p w14:paraId="07D46E72" w14:textId="77777777" w:rsidR="00650E44" w:rsidRPr="00E61024" w:rsidRDefault="00650E44">
      <w:pPr>
        <w:rPr>
          <w:rFonts w:ascii="Calibri" w:hAnsi="Calibri" w:cs="Calibri"/>
        </w:rPr>
      </w:pPr>
    </w:p>
    <w:p w14:paraId="7B9DC614" w14:textId="77777777" w:rsidR="00650E44" w:rsidRPr="00E61024" w:rsidRDefault="00650E44">
      <w:pPr>
        <w:rPr>
          <w:rFonts w:ascii="Calibri" w:hAnsi="Calibri" w:cs="Calibri"/>
        </w:rPr>
      </w:pPr>
    </w:p>
    <w:p w14:paraId="6EC4F615" w14:textId="77777777" w:rsidR="007614EA" w:rsidRPr="00E61024" w:rsidRDefault="007B18C5" w:rsidP="007614EA">
      <w:pPr>
        <w:rPr>
          <w:rFonts w:ascii="Calibri" w:hAnsi="Calibri" w:cs="Calibri"/>
          <w:sz w:val="44"/>
        </w:rPr>
      </w:pPr>
      <w:r w:rsidRPr="00E61024">
        <w:rPr>
          <w:rFonts w:ascii="Calibri" w:hAnsi="Calibri" w:cs="Calibri"/>
          <w:sz w:val="44"/>
        </w:rPr>
        <w:t>Reporte de práctica de laboratorio</w:t>
      </w:r>
    </w:p>
    <w:p w14:paraId="5AF201E8" w14:textId="3892DD9A" w:rsidR="00765C4B" w:rsidRPr="00E61024" w:rsidRDefault="00F13380">
      <w:pPr>
        <w:rPr>
          <w:rFonts w:ascii="Calibri" w:hAnsi="Calibri" w:cs="Calibri"/>
          <w:i/>
          <w:iCs/>
          <w:sz w:val="32"/>
          <w:szCs w:val="32"/>
          <w:lang w:val="es-ES"/>
        </w:rPr>
      </w:pPr>
      <w:r>
        <w:rPr>
          <w:rFonts w:ascii="Calibri" w:hAnsi="Calibri" w:cs="Calibri"/>
          <w:i/>
          <w:iCs/>
          <w:sz w:val="32"/>
          <w:szCs w:val="32"/>
          <w:lang w:val="es-ES"/>
        </w:rPr>
        <w:t>Control de versiones (</w:t>
      </w:r>
      <w:proofErr w:type="spellStart"/>
      <w:r>
        <w:rPr>
          <w:rFonts w:ascii="Calibri" w:hAnsi="Calibri" w:cs="Calibri"/>
          <w:i/>
          <w:iCs/>
          <w:sz w:val="32"/>
          <w:szCs w:val="32"/>
          <w:lang w:val="es-ES"/>
        </w:rPr>
        <w:t>CodeCommit</w:t>
      </w:r>
      <w:proofErr w:type="spellEnd"/>
      <w:r>
        <w:rPr>
          <w:rFonts w:ascii="Calibri" w:hAnsi="Calibri" w:cs="Calibri"/>
          <w:i/>
          <w:iCs/>
          <w:sz w:val="32"/>
          <w:szCs w:val="32"/>
          <w:lang w:val="es-ES"/>
        </w:rPr>
        <w:t>)</w:t>
      </w:r>
    </w:p>
    <w:p w14:paraId="3FF3E956" w14:textId="5CCDF701" w:rsidR="00650E44" w:rsidRPr="00E61024" w:rsidRDefault="00F13380">
      <w:pPr>
        <w:rPr>
          <w:rFonts w:ascii="Calibri" w:hAnsi="Calibri" w:cs="Calibri"/>
          <w:i/>
          <w:iCs/>
          <w:sz w:val="28"/>
          <w:szCs w:val="20"/>
        </w:rPr>
      </w:pPr>
      <w:r>
        <w:rPr>
          <w:rFonts w:ascii="Calibri" w:hAnsi="Calibri" w:cs="Calibri"/>
          <w:i/>
          <w:iCs/>
          <w:sz w:val="28"/>
          <w:szCs w:val="20"/>
          <w:lang w:val="es-ES"/>
        </w:rPr>
        <w:t>04</w:t>
      </w:r>
      <w:r w:rsidR="007614EA" w:rsidRPr="00E61024">
        <w:rPr>
          <w:rFonts w:ascii="Calibri" w:hAnsi="Calibri" w:cs="Calibri"/>
          <w:i/>
          <w:iCs/>
          <w:sz w:val="28"/>
          <w:szCs w:val="20"/>
        </w:rPr>
        <w:t xml:space="preserve"> de </w:t>
      </w:r>
      <w:proofErr w:type="gramStart"/>
      <w:r>
        <w:rPr>
          <w:rFonts w:ascii="Calibri" w:hAnsi="Calibri" w:cs="Calibri"/>
          <w:i/>
          <w:iCs/>
          <w:sz w:val="28"/>
          <w:szCs w:val="20"/>
          <w:lang w:val="es-ES"/>
        </w:rPr>
        <w:t>Abril</w:t>
      </w:r>
      <w:proofErr w:type="gramEnd"/>
      <w:r w:rsidR="007614EA" w:rsidRPr="00E61024">
        <w:rPr>
          <w:rFonts w:ascii="Calibri" w:hAnsi="Calibri" w:cs="Calibri"/>
          <w:i/>
          <w:iCs/>
          <w:sz w:val="28"/>
          <w:szCs w:val="20"/>
        </w:rPr>
        <w:t xml:space="preserve"> del 2021</w:t>
      </w:r>
    </w:p>
    <w:p w14:paraId="0B4B59EB" w14:textId="77777777" w:rsidR="00650E44" w:rsidRPr="00E61024" w:rsidRDefault="00650E44">
      <w:pPr>
        <w:rPr>
          <w:rFonts w:ascii="Calibri" w:hAnsi="Calibri" w:cs="Calibri"/>
        </w:rPr>
      </w:pPr>
    </w:p>
    <w:p w14:paraId="64C53F65" w14:textId="77777777" w:rsidR="007B18C5" w:rsidRPr="00E61024" w:rsidRDefault="007B18C5">
      <w:pPr>
        <w:rPr>
          <w:rFonts w:ascii="Calibri" w:hAnsi="Calibri" w:cs="Calibri"/>
        </w:rPr>
      </w:pPr>
    </w:p>
    <w:p w14:paraId="7E1DFA47" w14:textId="77777777" w:rsidR="007B18C5" w:rsidRPr="00E61024" w:rsidRDefault="007B18C5">
      <w:pPr>
        <w:rPr>
          <w:rFonts w:ascii="Calibri" w:hAnsi="Calibri" w:cs="Calibri"/>
        </w:rPr>
      </w:pPr>
    </w:p>
    <w:p w14:paraId="5F1767E8" w14:textId="77777777" w:rsidR="00650E44" w:rsidRPr="00E61024" w:rsidRDefault="00650E44">
      <w:pPr>
        <w:rPr>
          <w:rFonts w:ascii="Calibri" w:hAnsi="Calibri" w:cs="Calibri"/>
        </w:rPr>
      </w:pPr>
    </w:p>
    <w:p w14:paraId="1FFA21B3" w14:textId="77777777" w:rsidR="00650E44" w:rsidRPr="00E61024" w:rsidRDefault="00650E44">
      <w:pPr>
        <w:rPr>
          <w:rFonts w:ascii="Calibri" w:hAnsi="Calibri" w:cs="Calibri"/>
        </w:rPr>
      </w:pPr>
    </w:p>
    <w:p w14:paraId="59EB9183" w14:textId="77777777" w:rsidR="00650E44" w:rsidRPr="00E61024" w:rsidRDefault="00950637">
      <w:pPr>
        <w:rPr>
          <w:rFonts w:ascii="Calibri" w:hAnsi="Calibri" w:cs="Calibri"/>
          <w:sz w:val="36"/>
        </w:rPr>
      </w:pPr>
      <w:r w:rsidRPr="00E61024">
        <w:rPr>
          <w:rFonts w:ascii="Calibri" w:hAnsi="Calibri" w:cs="Calibri"/>
          <w:noProof/>
          <w:sz w:val="36"/>
          <w:lang w:eastAsia="es-MX"/>
        </w:rPr>
        <w:drawing>
          <wp:anchor distT="0" distB="0" distL="114300" distR="114300" simplePos="0" relativeHeight="251658240" behindDoc="0" locked="0" layoutInCell="1" allowOverlap="1" wp14:anchorId="18B1E524" wp14:editId="7BB0455B">
            <wp:simplePos x="0" y="0"/>
            <wp:positionH relativeFrom="margin">
              <wp:posOffset>4319905</wp:posOffset>
            </wp:positionH>
            <wp:positionV relativeFrom="margin">
              <wp:posOffset>6021705</wp:posOffset>
            </wp:positionV>
            <wp:extent cx="1288415" cy="2237105"/>
            <wp:effectExtent l="0" t="0" r="698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TESO_norm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41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E44" w:rsidRPr="00E61024">
        <w:rPr>
          <w:rFonts w:ascii="Calibri" w:hAnsi="Calibri" w:cs="Calibri"/>
          <w:sz w:val="36"/>
        </w:rPr>
        <w:t xml:space="preserve">Maestría en </w:t>
      </w:r>
      <w:r w:rsidR="007B18C5" w:rsidRPr="00E61024">
        <w:rPr>
          <w:rFonts w:ascii="Calibri" w:hAnsi="Calibri" w:cs="Calibri"/>
          <w:sz w:val="36"/>
        </w:rPr>
        <w:t>Sistemas Computacioneales</w:t>
      </w:r>
    </w:p>
    <w:p w14:paraId="3D3A455A" w14:textId="77777777" w:rsidR="0015573B" w:rsidRPr="00E61024" w:rsidRDefault="007B18C5">
      <w:pPr>
        <w:rPr>
          <w:rFonts w:ascii="Calibri" w:hAnsi="Calibri" w:cs="Calibri"/>
          <w:i/>
          <w:sz w:val="32"/>
        </w:rPr>
      </w:pPr>
      <w:r w:rsidRPr="00E61024">
        <w:rPr>
          <w:rFonts w:ascii="Calibri" w:hAnsi="Calibri" w:cs="Calibri"/>
          <w:i/>
          <w:sz w:val="32"/>
        </w:rPr>
        <w:t>Aplicaciones y Servicios en la Nube</w:t>
      </w:r>
    </w:p>
    <w:p w14:paraId="7F8363B6" w14:textId="77777777" w:rsidR="00E01D41" w:rsidRPr="00E61024" w:rsidRDefault="00E01D41">
      <w:pPr>
        <w:rPr>
          <w:rFonts w:ascii="Calibri" w:hAnsi="Calibri" w:cs="Calibri"/>
          <w:sz w:val="32"/>
        </w:rPr>
      </w:pPr>
      <w:r w:rsidRPr="00E61024">
        <w:rPr>
          <w:rFonts w:ascii="Calibri" w:hAnsi="Calibri" w:cs="Calibri"/>
          <w:sz w:val="32"/>
        </w:rPr>
        <w:t xml:space="preserve">Prof. Mtro. </w:t>
      </w:r>
      <w:r w:rsidR="007B18C5" w:rsidRPr="00E61024">
        <w:rPr>
          <w:rFonts w:ascii="Calibri" w:hAnsi="Calibri" w:cs="Calibri"/>
          <w:sz w:val="32"/>
        </w:rPr>
        <w:t>Rodolfo</w:t>
      </w:r>
      <w:r w:rsidR="00A03E6C" w:rsidRPr="00E61024">
        <w:rPr>
          <w:rFonts w:ascii="Calibri" w:hAnsi="Calibri" w:cs="Calibri"/>
          <w:sz w:val="32"/>
        </w:rPr>
        <w:t xml:space="preserve"> </w:t>
      </w:r>
      <w:r w:rsidR="007B18C5" w:rsidRPr="00E61024">
        <w:rPr>
          <w:rFonts w:ascii="Calibri" w:hAnsi="Calibri" w:cs="Calibri"/>
          <w:sz w:val="32"/>
        </w:rPr>
        <w:t>Luthe</w:t>
      </w:r>
      <w:r w:rsidR="00A03E6C" w:rsidRPr="00E61024">
        <w:rPr>
          <w:rFonts w:ascii="Calibri" w:hAnsi="Calibri" w:cs="Calibri"/>
          <w:sz w:val="32"/>
        </w:rPr>
        <w:t xml:space="preserve"> </w:t>
      </w:r>
      <w:r w:rsidR="007B18C5" w:rsidRPr="00E61024">
        <w:rPr>
          <w:rFonts w:ascii="Calibri" w:hAnsi="Calibri" w:cs="Calibri"/>
          <w:sz w:val="32"/>
        </w:rPr>
        <w:t>Ríos</w:t>
      </w:r>
    </w:p>
    <w:p w14:paraId="6E952B09" w14:textId="77777777" w:rsidR="00E01D41" w:rsidRPr="00E61024" w:rsidRDefault="00E01D41">
      <w:pPr>
        <w:rPr>
          <w:rFonts w:ascii="Calibri" w:hAnsi="Calibri" w:cs="Calibri"/>
          <w:sz w:val="32"/>
        </w:rPr>
      </w:pPr>
    </w:p>
    <w:p w14:paraId="6BA0E417" w14:textId="77777777" w:rsidR="00650E44" w:rsidRPr="00E61024" w:rsidRDefault="007614EA">
      <w:pPr>
        <w:rPr>
          <w:rFonts w:ascii="Calibri" w:hAnsi="Calibri" w:cs="Calibri"/>
          <w:sz w:val="36"/>
        </w:rPr>
      </w:pPr>
      <w:r w:rsidRPr="00E61024">
        <w:rPr>
          <w:rFonts w:ascii="Calibri" w:hAnsi="Calibri" w:cs="Calibri"/>
          <w:sz w:val="36"/>
        </w:rPr>
        <w:t>Priscila Campos Velázquez</w:t>
      </w:r>
    </w:p>
    <w:p w14:paraId="165B2EE2" w14:textId="77777777" w:rsidR="00650E44" w:rsidRPr="00E61024" w:rsidRDefault="0011364B">
      <w:pPr>
        <w:rPr>
          <w:rFonts w:ascii="Calibri" w:hAnsi="Calibri" w:cs="Calibri"/>
          <w:sz w:val="36"/>
        </w:rPr>
      </w:pPr>
      <w:hyperlink r:id="rId9" w:history="1">
        <w:r w:rsidR="007614EA" w:rsidRPr="00E61024">
          <w:rPr>
            <w:rStyle w:val="Hyperlink"/>
            <w:rFonts w:ascii="Calibri" w:hAnsi="Calibri" w:cs="Calibri"/>
            <w:color w:val="auto"/>
            <w:sz w:val="36"/>
            <w:u w:val="none"/>
          </w:rPr>
          <w:t>ms727309@iteso.mx</w:t>
        </w:r>
      </w:hyperlink>
    </w:p>
    <w:p w14:paraId="43225690" w14:textId="77777777" w:rsidR="00650E44" w:rsidRPr="00E61024" w:rsidRDefault="00650E44">
      <w:pPr>
        <w:rPr>
          <w:rFonts w:ascii="Calibri" w:hAnsi="Calibri" w:cs="Calibri"/>
        </w:rPr>
      </w:pPr>
      <w:r w:rsidRPr="00E61024">
        <w:rPr>
          <w:rFonts w:ascii="Calibri" w:hAnsi="Calibri" w:cs="Calibri"/>
        </w:rPr>
        <w:br w:type="page"/>
      </w:r>
    </w:p>
    <w:p w14:paraId="175FB093" w14:textId="2FB816E9" w:rsidR="007B18C5" w:rsidRPr="00E61024" w:rsidRDefault="007B18C5" w:rsidP="007B18C5">
      <w:pPr>
        <w:pStyle w:val="Heading1"/>
        <w:rPr>
          <w:rFonts w:ascii="Calibri" w:hAnsi="Calibri" w:cs="Calibri"/>
        </w:rPr>
      </w:pPr>
      <w:r w:rsidRPr="00E61024">
        <w:rPr>
          <w:rFonts w:ascii="Calibri" w:hAnsi="Calibri" w:cs="Calibri"/>
        </w:rPr>
        <w:lastRenderedPageBreak/>
        <w:t>Introducción</w:t>
      </w:r>
    </w:p>
    <w:p w14:paraId="46EB5D6F" w14:textId="77777777" w:rsidR="00F13380" w:rsidRDefault="00F13380" w:rsidP="00F13380">
      <w:pPr>
        <w:pStyle w:val="NormalWeb"/>
        <w:numPr>
          <w:ilvl w:val="0"/>
          <w:numId w:val="9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¿Ves conveniente el uso de control de versiones para documentos que no son código? </w:t>
      </w:r>
    </w:p>
    <w:p w14:paraId="4E6C34AE" w14:textId="4820A77B" w:rsidR="00F13380" w:rsidRDefault="00F13380" w:rsidP="00F13380">
      <w:pPr>
        <w:pStyle w:val="NormalWeb"/>
        <w:numPr>
          <w:ilvl w:val="0"/>
          <w:numId w:val="9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¿Cómo comparas GitHub y CodeCommit? Los dos son implementaciones DVCS de git </w:t>
      </w:r>
    </w:p>
    <w:p w14:paraId="02EDAAE1" w14:textId="133B5CB0" w:rsidR="006C7846" w:rsidRPr="00E61024" w:rsidRDefault="00800450" w:rsidP="006C7846">
      <w:pPr>
        <w:pStyle w:val="NormalWeb"/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  <w:lang w:val="es-ES"/>
        </w:rPr>
        <w:t>Los o</w:t>
      </w:r>
      <w:r w:rsidR="006C7846" w:rsidRPr="00E61024">
        <w:rPr>
          <w:rFonts w:ascii="Calibri" w:hAnsi="Calibri" w:cs="Calibri"/>
          <w:color w:val="000000" w:themeColor="text1"/>
          <w:sz w:val="22"/>
          <w:szCs w:val="22"/>
        </w:rPr>
        <w:t>bjetivos</w:t>
      </w:r>
      <w:r>
        <w:rPr>
          <w:rFonts w:ascii="Calibri" w:hAnsi="Calibri" w:cs="Calibri"/>
          <w:color w:val="000000" w:themeColor="text1"/>
          <w:sz w:val="22"/>
          <w:szCs w:val="22"/>
          <w:lang w:val="es-ES"/>
        </w:rPr>
        <w:t xml:space="preserve"> de esta practica</w:t>
      </w:r>
      <w:r w:rsidR="006C7846" w:rsidRPr="00E61024">
        <w:rPr>
          <w:rFonts w:ascii="Calibri" w:hAnsi="Calibri" w:cs="Calibri"/>
          <w:color w:val="000000" w:themeColor="text1"/>
          <w:sz w:val="22"/>
          <w:szCs w:val="22"/>
          <w:lang w:val="es-ES"/>
        </w:rPr>
        <w:t>:</w:t>
      </w:r>
      <w:r w:rsidR="006C7846" w:rsidRPr="00E61024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</w:p>
    <w:p w14:paraId="74A831ED" w14:textId="77777777" w:rsidR="00F13380" w:rsidRDefault="00F13380" w:rsidP="00F13380">
      <w:pPr>
        <w:pStyle w:val="NormalWeb"/>
        <w:numPr>
          <w:ilvl w:val="0"/>
          <w:numId w:val="7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Utilizar un cliente de control de versiones </w:t>
      </w:r>
    </w:p>
    <w:p w14:paraId="73904010" w14:textId="77777777" w:rsidR="00F13380" w:rsidRDefault="00F13380" w:rsidP="00F13380">
      <w:pPr>
        <w:pStyle w:val="NormalWeb"/>
        <w:numPr>
          <w:ilvl w:val="0"/>
          <w:numId w:val="7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Configurar servicios de control de versions centralizados </w:t>
      </w:r>
    </w:p>
    <w:p w14:paraId="7FF6A676" w14:textId="77777777" w:rsidR="00F13380" w:rsidRDefault="00F13380" w:rsidP="00F13380">
      <w:pPr>
        <w:pStyle w:val="NormalWeb"/>
        <w:numPr>
          <w:ilvl w:val="0"/>
          <w:numId w:val="7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Controlar las versiones de un documento </w:t>
      </w:r>
    </w:p>
    <w:p w14:paraId="51A07C8D" w14:textId="7D0ECFC2" w:rsidR="006C7846" w:rsidRPr="00E61024" w:rsidRDefault="00800450" w:rsidP="006C7846">
      <w:pPr>
        <w:pStyle w:val="NormalWeb"/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  <w:lang w:val="es-ES"/>
        </w:rPr>
        <w:t>Las a</w:t>
      </w:r>
      <w:r w:rsidR="006C7846" w:rsidRPr="00E61024">
        <w:rPr>
          <w:rFonts w:ascii="Calibri" w:hAnsi="Calibri" w:cs="Calibri"/>
          <w:color w:val="000000" w:themeColor="text1"/>
          <w:sz w:val="22"/>
          <w:szCs w:val="22"/>
        </w:rPr>
        <w:t>ctividades</w:t>
      </w:r>
      <w:r>
        <w:rPr>
          <w:rFonts w:ascii="Calibri" w:hAnsi="Calibri" w:cs="Calibri"/>
          <w:color w:val="000000" w:themeColor="text1"/>
          <w:sz w:val="22"/>
          <w:szCs w:val="22"/>
          <w:lang w:val="es-ES"/>
        </w:rPr>
        <w:t xml:space="preserve"> principales de la practica fueron</w:t>
      </w:r>
      <w:r w:rsidR="006C7846" w:rsidRPr="00E61024">
        <w:rPr>
          <w:rFonts w:ascii="Calibri" w:hAnsi="Calibri" w:cs="Calibri"/>
          <w:color w:val="000000" w:themeColor="text1"/>
          <w:sz w:val="22"/>
          <w:szCs w:val="22"/>
          <w:lang w:val="es-ES"/>
        </w:rPr>
        <w:t>:</w:t>
      </w:r>
      <w:r w:rsidR="006C7846" w:rsidRPr="00E61024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</w:p>
    <w:p w14:paraId="4CC50A08" w14:textId="77777777" w:rsidR="00F13380" w:rsidRDefault="00F13380" w:rsidP="00F13380">
      <w:pPr>
        <w:pStyle w:val="NormalWeb"/>
        <w:numPr>
          <w:ilvl w:val="0"/>
          <w:numId w:val="8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Configurar un repositorio local </w:t>
      </w:r>
    </w:p>
    <w:p w14:paraId="3E1EA18F" w14:textId="77777777" w:rsidR="00F13380" w:rsidRDefault="00F13380" w:rsidP="00F13380">
      <w:pPr>
        <w:pStyle w:val="NormalWeb"/>
        <w:numPr>
          <w:ilvl w:val="0"/>
          <w:numId w:val="8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Crear un repositorio en GitHub </w:t>
      </w:r>
    </w:p>
    <w:p w14:paraId="3828BDD2" w14:textId="77777777" w:rsidR="00F13380" w:rsidRDefault="00F13380" w:rsidP="00F13380">
      <w:pPr>
        <w:pStyle w:val="NormalWeb"/>
        <w:numPr>
          <w:ilvl w:val="0"/>
          <w:numId w:val="8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Crear un reporsitorio en CodeCommit </w:t>
      </w:r>
    </w:p>
    <w:p w14:paraId="0E06F716" w14:textId="77777777" w:rsidR="00F13380" w:rsidRDefault="00F13380" w:rsidP="00F13380">
      <w:pPr>
        <w:pStyle w:val="NormalWeb"/>
        <w:numPr>
          <w:ilvl w:val="0"/>
          <w:numId w:val="8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Controlar las versiones de un documento </w:t>
      </w:r>
    </w:p>
    <w:p w14:paraId="04458C54" w14:textId="77777777" w:rsidR="007B18C5" w:rsidRPr="00E61024" w:rsidRDefault="007B18C5" w:rsidP="007B18C5">
      <w:pPr>
        <w:pStyle w:val="Heading1"/>
        <w:rPr>
          <w:rFonts w:ascii="Calibri" w:hAnsi="Calibri" w:cs="Calibri"/>
        </w:rPr>
      </w:pPr>
      <w:r w:rsidRPr="00E61024">
        <w:rPr>
          <w:rFonts w:ascii="Calibri" w:hAnsi="Calibri" w:cs="Calibri"/>
        </w:rPr>
        <w:t>Marco Teórico</w:t>
      </w:r>
    </w:p>
    <w:p w14:paraId="36B3EE75" w14:textId="08322230" w:rsidR="00923AD6" w:rsidRPr="00E61024" w:rsidRDefault="00923AD6" w:rsidP="007B18C5">
      <w:pPr>
        <w:rPr>
          <w:rFonts w:ascii="Calibri" w:hAnsi="Calibri" w:cs="Calibri"/>
          <w:sz w:val="22"/>
          <w:szCs w:val="22"/>
        </w:rPr>
      </w:pPr>
      <w:r w:rsidRPr="00E61024">
        <w:rPr>
          <w:rFonts w:ascii="Calibri" w:hAnsi="Calibri" w:cs="Calibri"/>
          <w:sz w:val="22"/>
          <w:szCs w:val="22"/>
        </w:rPr>
        <w:t xml:space="preserve">Los conceptos más destacados para la buena comprensión de la practica </w:t>
      </w:r>
      <w:r w:rsidR="00835B87" w:rsidRPr="00E61024">
        <w:rPr>
          <w:rFonts w:ascii="Calibri" w:hAnsi="Calibri" w:cs="Calibri"/>
          <w:sz w:val="22"/>
          <w:szCs w:val="22"/>
        </w:rPr>
        <w:t>fueron</w:t>
      </w:r>
      <w:r w:rsidRPr="00E61024">
        <w:rPr>
          <w:rFonts w:ascii="Calibri" w:hAnsi="Calibri" w:cs="Calibri"/>
          <w:sz w:val="22"/>
          <w:szCs w:val="22"/>
        </w:rPr>
        <w:t>:</w:t>
      </w:r>
    </w:p>
    <w:p w14:paraId="065640A4" w14:textId="77777777" w:rsidR="007B40A6" w:rsidRPr="00E61024" w:rsidRDefault="007B40A6" w:rsidP="007B18C5">
      <w:pPr>
        <w:rPr>
          <w:rFonts w:ascii="Calibri" w:hAnsi="Calibri" w:cs="Calibri"/>
          <w:sz w:val="22"/>
          <w:szCs w:val="22"/>
        </w:rPr>
      </w:pPr>
    </w:p>
    <w:p w14:paraId="3D7E1990" w14:textId="5DB772B0" w:rsidR="00E61024" w:rsidRPr="008A0E85" w:rsidRDefault="00F13380" w:rsidP="00F13380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  <w:lang w:val="en-US"/>
        </w:rPr>
      </w:pPr>
      <w:r w:rsidRPr="008A0E85">
        <w:rPr>
          <w:rFonts w:ascii="Calibri" w:hAnsi="Calibri" w:cs="Calibri"/>
          <w:b/>
          <w:bCs/>
          <w:i/>
          <w:iCs/>
          <w:sz w:val="22"/>
          <w:szCs w:val="22"/>
          <w:lang w:val="en-US"/>
        </w:rPr>
        <w:t>DVCS</w:t>
      </w:r>
      <w:r w:rsidR="008A0E85">
        <w:rPr>
          <w:rFonts w:ascii="Calibri" w:hAnsi="Calibri" w:cs="Calibri"/>
          <w:b/>
          <w:bCs/>
          <w:i/>
          <w:iCs/>
          <w:sz w:val="22"/>
          <w:szCs w:val="22"/>
          <w:lang w:val="en-US"/>
        </w:rPr>
        <w:t xml:space="preserve"> (Distributed Version Control System)</w:t>
      </w:r>
      <w:r w:rsidR="00E61024" w:rsidRPr="008A0E85">
        <w:rPr>
          <w:rFonts w:ascii="Calibri" w:hAnsi="Calibri" w:cs="Calibri"/>
          <w:b/>
          <w:bCs/>
          <w:i/>
          <w:iCs/>
          <w:sz w:val="22"/>
          <w:szCs w:val="22"/>
          <w:lang w:val="en-US"/>
        </w:rPr>
        <w:t>:</w:t>
      </w:r>
      <w:r w:rsidR="00E61024" w:rsidRPr="008A0E85">
        <w:rPr>
          <w:rFonts w:ascii="Calibri" w:hAnsi="Calibri" w:cs="Calibri"/>
          <w:i/>
          <w:iCs/>
          <w:sz w:val="22"/>
          <w:szCs w:val="22"/>
          <w:lang w:val="en-US"/>
        </w:rPr>
        <w:t xml:space="preserve"> </w:t>
      </w:r>
      <w:r w:rsidR="008A0E85">
        <w:rPr>
          <w:rFonts w:ascii="Calibri" w:hAnsi="Calibri" w:cs="Calibri"/>
          <w:sz w:val="22"/>
          <w:szCs w:val="22"/>
          <w:lang w:val="en-US"/>
        </w:rPr>
        <w:t xml:space="preserve">El DVCS </w:t>
      </w:r>
    </w:p>
    <w:p w14:paraId="29A785B3" w14:textId="0E1FA995" w:rsidR="00E61024" w:rsidRPr="00E61024" w:rsidRDefault="00F13380" w:rsidP="00A420E0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i/>
          <w:iCs/>
          <w:sz w:val="22"/>
          <w:szCs w:val="22"/>
          <w:lang w:val="es-ES"/>
        </w:rPr>
        <w:t>GitHub</w:t>
      </w:r>
      <w:r w:rsidR="00E61024" w:rsidRPr="00695DD7">
        <w:rPr>
          <w:rFonts w:ascii="Calibri" w:hAnsi="Calibri" w:cs="Calibri"/>
          <w:b/>
          <w:bCs/>
          <w:i/>
          <w:iCs/>
          <w:sz w:val="22"/>
          <w:szCs w:val="22"/>
          <w:lang w:val="es-ES"/>
        </w:rPr>
        <w:t>:</w:t>
      </w:r>
      <w:r w:rsidR="00E61024" w:rsidRPr="00E61024"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xxxx</w:t>
      </w:r>
      <w:proofErr w:type="spellEnd"/>
    </w:p>
    <w:p w14:paraId="6514A089" w14:textId="166016C3" w:rsidR="00695DD7" w:rsidRPr="00F13380" w:rsidRDefault="00F13380" w:rsidP="007B18C5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i/>
          <w:iCs/>
          <w:sz w:val="22"/>
          <w:szCs w:val="22"/>
          <w:lang w:val="es-ES"/>
        </w:rPr>
        <w:t>CodeCommit</w:t>
      </w:r>
      <w:proofErr w:type="spellEnd"/>
      <w:r>
        <w:rPr>
          <w:rFonts w:ascii="Calibri" w:hAnsi="Calibri" w:cs="Calibri"/>
          <w:b/>
          <w:bCs/>
          <w:i/>
          <w:iCs/>
          <w:sz w:val="22"/>
          <w:szCs w:val="22"/>
          <w:lang w:val="es-ES"/>
        </w:rPr>
        <w:t>:</w:t>
      </w:r>
      <w:r w:rsidR="00E61024" w:rsidRPr="00E61024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13380">
        <w:rPr>
          <w:rFonts w:ascii="Calibri" w:hAnsi="Calibri" w:cs="Calibri"/>
          <w:sz w:val="22"/>
          <w:szCs w:val="22"/>
          <w:lang w:val="en-US"/>
        </w:rPr>
        <w:t>xxxx</w:t>
      </w:r>
      <w:proofErr w:type="spellEnd"/>
    </w:p>
    <w:p w14:paraId="5C714476" w14:textId="6DEE2BD6" w:rsidR="007B18C5" w:rsidRPr="00E61024" w:rsidRDefault="007B18C5" w:rsidP="007B18C5">
      <w:pPr>
        <w:pStyle w:val="Heading1"/>
        <w:rPr>
          <w:rFonts w:ascii="Calibri" w:hAnsi="Calibri" w:cs="Calibri"/>
        </w:rPr>
      </w:pPr>
      <w:r w:rsidRPr="00E61024">
        <w:rPr>
          <w:rFonts w:ascii="Calibri" w:hAnsi="Calibri" w:cs="Calibri"/>
        </w:rPr>
        <w:t>Diagrama</w:t>
      </w:r>
    </w:p>
    <w:p w14:paraId="005C3B36" w14:textId="7C348FDD" w:rsidR="007B18C5" w:rsidRPr="00E61024" w:rsidRDefault="007B18C5" w:rsidP="0027267D">
      <w:pPr>
        <w:jc w:val="center"/>
        <w:rPr>
          <w:rFonts w:ascii="Calibri" w:hAnsi="Calibri" w:cs="Calibri"/>
        </w:rPr>
      </w:pPr>
    </w:p>
    <w:p w14:paraId="6D584003" w14:textId="77777777" w:rsidR="007B18C5" w:rsidRPr="00E61024" w:rsidRDefault="007B18C5" w:rsidP="007B18C5">
      <w:pPr>
        <w:pStyle w:val="Heading1"/>
        <w:rPr>
          <w:rFonts w:ascii="Calibri" w:hAnsi="Calibri" w:cs="Calibri"/>
        </w:rPr>
      </w:pPr>
      <w:r w:rsidRPr="00E61024">
        <w:rPr>
          <w:rFonts w:ascii="Calibri" w:hAnsi="Calibri" w:cs="Calibri"/>
        </w:rPr>
        <w:t>Desarrollo de la Práctica.</w:t>
      </w:r>
    </w:p>
    <w:p w14:paraId="226F6C4B" w14:textId="77777777" w:rsidR="00F13380" w:rsidRDefault="00F13380" w:rsidP="004B2A97">
      <w:pPr>
        <w:pStyle w:val="NormalWeb"/>
      </w:pPr>
      <w:r>
        <w:rPr>
          <w:rFonts w:ascii="Cambria" w:hAnsi="Cambria"/>
          <w:b/>
          <w:bCs/>
          <w:color w:val="4C7FBC"/>
          <w:sz w:val="22"/>
          <w:szCs w:val="22"/>
        </w:rPr>
        <w:t xml:space="preserve">Configurar repositorio local </w:t>
      </w:r>
    </w:p>
    <w:p w14:paraId="337363F1" w14:textId="1CE5F385" w:rsidR="008A0E85" w:rsidRDefault="00F13380" w:rsidP="008A0E85">
      <w:pPr>
        <w:pStyle w:val="NormalWeb"/>
        <w:numPr>
          <w:ilvl w:val="1"/>
          <w:numId w:val="1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Instalar el cliente de git en una m</w:t>
      </w:r>
      <w:r w:rsidR="00D52D54">
        <w:rPr>
          <w:rFonts w:ascii="Calibri" w:hAnsi="Calibri" w:cs="Calibri"/>
          <w:sz w:val="22"/>
          <w:szCs w:val="22"/>
        </w:rPr>
        <w:t>á</w:t>
      </w:r>
      <w:r>
        <w:rPr>
          <w:rFonts w:ascii="Calibri" w:hAnsi="Calibri" w:cs="Calibri"/>
          <w:sz w:val="22"/>
          <w:szCs w:val="22"/>
        </w:rPr>
        <w:t>quina</w:t>
      </w:r>
      <w:r w:rsidR="00D52D54">
        <w:rPr>
          <w:rFonts w:ascii="Calibri" w:hAnsi="Calibri" w:cs="Calibri"/>
          <w:sz w:val="22"/>
          <w:szCs w:val="22"/>
          <w:lang w:val="es-ES"/>
        </w:rPr>
        <w:t>.</w:t>
      </w:r>
    </w:p>
    <w:p w14:paraId="279A2DD9" w14:textId="52B98D6D" w:rsidR="00F13380" w:rsidRPr="008A0E85" w:rsidRDefault="00F13380" w:rsidP="008A0E85">
      <w:pPr>
        <w:pStyle w:val="NormalWeb"/>
        <w:numPr>
          <w:ilvl w:val="2"/>
          <w:numId w:val="10"/>
        </w:numPr>
        <w:rPr>
          <w:rFonts w:ascii="Calibri" w:hAnsi="Calibri" w:cs="Calibri"/>
          <w:sz w:val="22"/>
          <w:szCs w:val="22"/>
        </w:rPr>
      </w:pPr>
      <w:r w:rsidRPr="008A0E85">
        <w:rPr>
          <w:rFonts w:ascii="Calibri" w:hAnsi="Calibri" w:cs="Calibri"/>
          <w:color w:val="0000FF"/>
          <w:sz w:val="22"/>
          <w:szCs w:val="22"/>
        </w:rPr>
        <w:t xml:space="preserve">https://git-scm.com </w:t>
      </w:r>
    </w:p>
    <w:p w14:paraId="60DDA4F0" w14:textId="13C6D86A" w:rsidR="00F13380" w:rsidRDefault="00F13380" w:rsidP="00F13380">
      <w:pPr>
        <w:pStyle w:val="NormalWeb"/>
        <w:numPr>
          <w:ilvl w:val="1"/>
          <w:numId w:val="1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Configurar git con su cuenta de iteso</w:t>
      </w:r>
      <w:r w:rsidR="00D52D54">
        <w:rPr>
          <w:rFonts w:ascii="Calibri" w:hAnsi="Calibri" w:cs="Calibri"/>
          <w:sz w:val="22"/>
          <w:szCs w:val="22"/>
          <w:lang w:val="es-ES"/>
        </w:rPr>
        <w:t>.</w:t>
      </w:r>
    </w:p>
    <w:p w14:paraId="320D737D" w14:textId="32C56621" w:rsidR="00F13380" w:rsidRDefault="00F13380" w:rsidP="00F13380">
      <w:pPr>
        <w:pStyle w:val="NormalWeb"/>
        <w:numPr>
          <w:ilvl w:val="2"/>
          <w:numId w:val="1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git config --global user.name "John Doe"</w:t>
      </w:r>
      <w:r w:rsidR="00D52D54" w:rsidRPr="00D52D54">
        <w:rPr>
          <w:rFonts w:ascii="Calibri" w:hAnsi="Calibri" w:cs="Calibri"/>
          <w:sz w:val="22"/>
          <w:szCs w:val="22"/>
          <w:lang w:val="en-US"/>
        </w:rPr>
        <w:t>.</w:t>
      </w:r>
    </w:p>
    <w:p w14:paraId="61E5BA81" w14:textId="46448061" w:rsidR="00D52D54" w:rsidRPr="00D52D54" w:rsidRDefault="00F13380" w:rsidP="00F13380">
      <w:pPr>
        <w:pStyle w:val="NormalWeb"/>
        <w:numPr>
          <w:ilvl w:val="2"/>
          <w:numId w:val="1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git config --global user.email </w:t>
      </w:r>
      <w:r>
        <w:rPr>
          <w:rFonts w:ascii="Calibri" w:hAnsi="Calibri" w:cs="Calibri"/>
          <w:color w:val="0000FF"/>
          <w:sz w:val="22"/>
          <w:szCs w:val="22"/>
        </w:rPr>
        <w:t>johndoe@example.com</w:t>
      </w:r>
      <w:r w:rsidR="00D52D54" w:rsidRPr="00D52D54">
        <w:rPr>
          <w:rFonts w:ascii="Calibri" w:hAnsi="Calibri" w:cs="Calibri"/>
          <w:color w:val="0000FF"/>
          <w:sz w:val="22"/>
          <w:szCs w:val="22"/>
          <w:lang w:val="en-US"/>
        </w:rPr>
        <w:t>.</w:t>
      </w:r>
    </w:p>
    <w:p w14:paraId="49145641" w14:textId="3C2E93B7" w:rsidR="00F13380" w:rsidRDefault="00D52D54" w:rsidP="00D52D54">
      <w:pPr>
        <w:pStyle w:val="NormalWeb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5EDA503" wp14:editId="79B29E9B">
            <wp:extent cx="5189508" cy="348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5" cy="3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DF45" w14:textId="43FFFC4C" w:rsidR="00F13380" w:rsidRDefault="00F13380" w:rsidP="00F13380">
      <w:pPr>
        <w:pStyle w:val="NormalWeb"/>
        <w:numPr>
          <w:ilvl w:val="1"/>
          <w:numId w:val="1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Configurar el repositorio</w:t>
      </w:r>
      <w:r w:rsidR="00D52D54">
        <w:rPr>
          <w:rFonts w:ascii="Calibri" w:hAnsi="Calibri" w:cs="Calibri"/>
          <w:sz w:val="22"/>
          <w:szCs w:val="22"/>
          <w:lang w:val="es-ES"/>
        </w:rPr>
        <w:t>.</w:t>
      </w:r>
    </w:p>
    <w:p w14:paraId="5CAB23DF" w14:textId="72DA7D3D" w:rsidR="00F13380" w:rsidRDefault="00F13380" w:rsidP="00F13380">
      <w:pPr>
        <w:pStyle w:val="NormalWeb"/>
        <w:numPr>
          <w:ilvl w:val="2"/>
          <w:numId w:val="1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Crear en Mis Documentos una carpeta llamada git</w:t>
      </w:r>
      <w:r w:rsidR="00D52D54">
        <w:rPr>
          <w:rFonts w:ascii="Calibri" w:hAnsi="Calibri" w:cs="Calibri"/>
          <w:sz w:val="22"/>
          <w:szCs w:val="22"/>
          <w:lang w:val="es-ES"/>
        </w:rPr>
        <w:t>.</w:t>
      </w:r>
    </w:p>
    <w:p w14:paraId="5087FE23" w14:textId="5C6F48E1" w:rsidR="00F13380" w:rsidRPr="008A0E85" w:rsidRDefault="00F13380" w:rsidP="008A0E85">
      <w:pPr>
        <w:pStyle w:val="NormalWeb"/>
        <w:numPr>
          <w:ilvl w:val="2"/>
          <w:numId w:val="1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Desde consola cambiarse a ese directorio (o en Windows click derecho sobre la </w:t>
      </w:r>
      <w:r w:rsidRPr="008A0E85">
        <w:rPr>
          <w:rFonts w:ascii="Calibri" w:hAnsi="Calibri" w:cs="Calibri"/>
          <w:sz w:val="22"/>
          <w:szCs w:val="22"/>
        </w:rPr>
        <w:t>carpeta y “Git Bash here”)</w:t>
      </w:r>
      <w:r w:rsidR="008A0E85">
        <w:rPr>
          <w:rFonts w:ascii="Calibri" w:hAnsi="Calibri" w:cs="Calibri"/>
          <w:sz w:val="22"/>
          <w:szCs w:val="22"/>
          <w:lang w:val="es-ES"/>
        </w:rPr>
        <w:t xml:space="preserve">, </w:t>
      </w:r>
      <w:r w:rsidRPr="008A0E85">
        <w:rPr>
          <w:rFonts w:ascii="Calibri" w:hAnsi="Calibri" w:cs="Calibri"/>
          <w:sz w:val="22"/>
          <w:szCs w:val="22"/>
        </w:rPr>
        <w:t>git init</w:t>
      </w:r>
      <w:r w:rsidR="008A0E85">
        <w:rPr>
          <w:rFonts w:ascii="Calibri" w:hAnsi="Calibri" w:cs="Calibri"/>
          <w:sz w:val="22"/>
          <w:szCs w:val="22"/>
          <w:lang w:val="es-ES"/>
        </w:rPr>
        <w:t>.</w:t>
      </w:r>
      <w:r w:rsidRPr="008A0E85">
        <w:rPr>
          <w:rFonts w:ascii="Calibri" w:hAnsi="Calibri" w:cs="Calibri"/>
          <w:sz w:val="22"/>
          <w:szCs w:val="22"/>
        </w:rPr>
        <w:t xml:space="preserve"> </w:t>
      </w:r>
    </w:p>
    <w:p w14:paraId="7D60E3E9" w14:textId="77777777" w:rsidR="004B2A97" w:rsidRPr="004B2A97" w:rsidRDefault="00F13380" w:rsidP="004B2A97">
      <w:pPr>
        <w:pStyle w:val="NormalWeb"/>
        <w:numPr>
          <w:ilvl w:val="1"/>
          <w:numId w:val="10"/>
        </w:numPr>
      </w:pPr>
      <w:r>
        <w:rPr>
          <w:rFonts w:ascii="Calibri" w:hAnsi="Calibri" w:cs="Calibri"/>
          <w:sz w:val="22"/>
          <w:szCs w:val="22"/>
        </w:rPr>
        <w:t xml:space="preserve">Control </w:t>
      </w:r>
      <w:r w:rsidR="008A0E85">
        <w:rPr>
          <w:rFonts w:ascii="Calibri" w:hAnsi="Calibri" w:cs="Calibri"/>
          <w:sz w:val="22"/>
          <w:szCs w:val="22"/>
          <w:lang w:val="es-ES"/>
        </w:rPr>
        <w:t>de versiones</w:t>
      </w:r>
      <w:r w:rsidR="004B2A97">
        <w:rPr>
          <w:lang w:val="es-ES"/>
        </w:rPr>
        <w:t>:</w:t>
      </w:r>
    </w:p>
    <w:p w14:paraId="51FD8B5A" w14:textId="77777777" w:rsidR="00836A27" w:rsidRPr="00836A27" w:rsidRDefault="00F13380" w:rsidP="004B2A97">
      <w:pPr>
        <w:pStyle w:val="NormalWeb"/>
        <w:numPr>
          <w:ilvl w:val="2"/>
          <w:numId w:val="10"/>
        </w:numPr>
      </w:pPr>
      <w:r w:rsidRPr="004B2A97">
        <w:rPr>
          <w:rFonts w:ascii="Calibri" w:hAnsi="Calibri" w:cs="Calibri"/>
          <w:sz w:val="22"/>
          <w:szCs w:val="22"/>
        </w:rPr>
        <w:lastRenderedPageBreak/>
        <w:t xml:space="preserve">Crear en el directorio git un archivo: versiones.txt con el contenido: Versión 1 </w:t>
      </w:r>
    </w:p>
    <w:p w14:paraId="2FB69671" w14:textId="1B2E158D" w:rsidR="004B2A97" w:rsidRDefault="00836A27" w:rsidP="00836A27">
      <w:pPr>
        <w:pStyle w:val="NormalWeb"/>
        <w:ind w:left="2160"/>
      </w:pPr>
      <w:r>
        <w:rPr>
          <w:noProof/>
        </w:rPr>
        <w:drawing>
          <wp:inline distT="0" distB="0" distL="0" distR="0" wp14:anchorId="63515258" wp14:editId="4010B8C2">
            <wp:extent cx="2681727" cy="381087"/>
            <wp:effectExtent l="0" t="0" r="0" b="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302" cy="40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AA5C" w14:textId="77777777" w:rsidR="00836A27" w:rsidRDefault="00F13380" w:rsidP="00836A27">
      <w:pPr>
        <w:pStyle w:val="NormalWeb"/>
        <w:numPr>
          <w:ilvl w:val="2"/>
          <w:numId w:val="10"/>
        </w:numPr>
      </w:pPr>
      <w:r w:rsidRPr="004B2A97">
        <w:rPr>
          <w:rFonts w:ascii="Calibri" w:hAnsi="Calibri" w:cs="Calibri"/>
          <w:sz w:val="22"/>
          <w:szCs w:val="22"/>
        </w:rPr>
        <w:t xml:space="preserve">Añadir el archivo al seguimiento de git, desde la consola en la carpeta: git add . </w:t>
      </w:r>
    </w:p>
    <w:p w14:paraId="6F821098" w14:textId="32D6038B" w:rsidR="00F13380" w:rsidRPr="004B2A97" w:rsidRDefault="00F13380" w:rsidP="00836A27">
      <w:pPr>
        <w:pStyle w:val="NormalWeb"/>
        <w:numPr>
          <w:ilvl w:val="3"/>
          <w:numId w:val="10"/>
        </w:numPr>
      </w:pPr>
      <w:r w:rsidRPr="00836A27">
        <w:rPr>
          <w:rFonts w:ascii="Calibri" w:hAnsi="Calibri" w:cs="Calibri"/>
          <w:sz w:val="22"/>
          <w:szCs w:val="22"/>
        </w:rPr>
        <w:t xml:space="preserve">Es importante el “.” para incluir todos los archivos en el tracking </w:t>
      </w:r>
    </w:p>
    <w:p w14:paraId="6BC37F38" w14:textId="6F7E2692" w:rsidR="00F13380" w:rsidRDefault="00F13380" w:rsidP="004B2A97">
      <w:pPr>
        <w:pStyle w:val="NormalWeb"/>
        <w:numPr>
          <w:ilvl w:val="2"/>
          <w:numId w:val="1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Hacer un commit de los cambios: git commit –poner mensaje versión inicial</w:t>
      </w:r>
      <w:r w:rsidR="00D85E28">
        <w:rPr>
          <w:rFonts w:ascii="Calibri" w:hAnsi="Calibri" w:cs="Calibri"/>
          <w:sz w:val="22"/>
          <w:szCs w:val="22"/>
          <w:lang w:val="es-ES"/>
        </w:rPr>
        <w:t>.</w:t>
      </w:r>
      <w:r w:rsidR="00D85E28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533CF78" wp14:editId="2803E451">
            <wp:extent cx="4344265" cy="656703"/>
            <wp:effectExtent l="0" t="0" r="0" b="381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263" cy="6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8C7F" w14:textId="39A25ECF" w:rsidR="004B2A97" w:rsidRDefault="00F13380" w:rsidP="004B2A97">
      <w:pPr>
        <w:pStyle w:val="NormalWeb"/>
        <w:numPr>
          <w:ilvl w:val="2"/>
          <w:numId w:val="1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Editar el archivo y cambiar el contenido a: Versión 2</w:t>
      </w:r>
      <w:r w:rsidR="00D85E28">
        <w:rPr>
          <w:rFonts w:ascii="Calibri" w:hAnsi="Calibri" w:cs="Calibri"/>
          <w:sz w:val="22"/>
          <w:szCs w:val="22"/>
          <w:lang w:val="es-ES"/>
        </w:rPr>
        <w:t>.</w:t>
      </w:r>
    </w:p>
    <w:p w14:paraId="277128F2" w14:textId="77777777" w:rsidR="004B2A97" w:rsidRDefault="00F13380" w:rsidP="004B2A97">
      <w:pPr>
        <w:pStyle w:val="NormalWeb"/>
        <w:numPr>
          <w:ilvl w:val="3"/>
          <w:numId w:val="10"/>
        </w:numPr>
        <w:rPr>
          <w:rFonts w:ascii="Calibri" w:hAnsi="Calibri" w:cs="Calibri"/>
          <w:sz w:val="22"/>
          <w:szCs w:val="22"/>
        </w:rPr>
      </w:pPr>
      <w:r w:rsidRPr="004B2A97">
        <w:rPr>
          <w:rFonts w:ascii="Calibri" w:hAnsi="Calibri" w:cs="Calibri"/>
          <w:sz w:val="22"/>
          <w:szCs w:val="22"/>
        </w:rPr>
        <w:t xml:space="preserve">Hacer add y commit de los cambios: </w:t>
      </w:r>
    </w:p>
    <w:p w14:paraId="2FB281FA" w14:textId="77777777" w:rsidR="004B2A97" w:rsidRDefault="00F13380" w:rsidP="004B2A97">
      <w:pPr>
        <w:pStyle w:val="NormalWeb"/>
        <w:numPr>
          <w:ilvl w:val="4"/>
          <w:numId w:val="10"/>
        </w:numPr>
        <w:rPr>
          <w:rFonts w:ascii="Calibri" w:hAnsi="Calibri" w:cs="Calibri"/>
          <w:sz w:val="22"/>
          <w:szCs w:val="22"/>
        </w:rPr>
      </w:pPr>
      <w:r w:rsidRPr="004B2A97">
        <w:rPr>
          <w:rFonts w:ascii="Calibri" w:hAnsi="Calibri" w:cs="Calibri"/>
          <w:sz w:val="22"/>
          <w:szCs w:val="22"/>
        </w:rPr>
        <w:t xml:space="preserve">git add . </w:t>
      </w:r>
    </w:p>
    <w:p w14:paraId="7E08E8E5" w14:textId="7441EDCC" w:rsidR="00D85E28" w:rsidRPr="00D85E28" w:rsidRDefault="00F13380" w:rsidP="00D85E28">
      <w:pPr>
        <w:pStyle w:val="NormalWeb"/>
        <w:numPr>
          <w:ilvl w:val="4"/>
          <w:numId w:val="10"/>
        </w:numPr>
        <w:rPr>
          <w:rFonts w:ascii="Calibri" w:hAnsi="Calibri" w:cs="Calibri"/>
          <w:sz w:val="22"/>
          <w:szCs w:val="22"/>
        </w:rPr>
      </w:pPr>
      <w:r w:rsidRPr="004B2A97">
        <w:rPr>
          <w:rFonts w:ascii="Calibri" w:hAnsi="Calibri" w:cs="Calibri"/>
          <w:sz w:val="22"/>
          <w:szCs w:val="22"/>
        </w:rPr>
        <w:t>git commit -m “segunda version”</w:t>
      </w:r>
    </w:p>
    <w:p w14:paraId="4650597C" w14:textId="532E10B7" w:rsidR="00F13380" w:rsidRDefault="00F13380" w:rsidP="004B2A97">
      <w:pPr>
        <w:pStyle w:val="NormalWeb"/>
        <w:numPr>
          <w:ilvl w:val="2"/>
          <w:numId w:val="1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Hacer lo mismo para la Versión 3</w:t>
      </w:r>
      <w:r w:rsidR="00D85E28">
        <w:rPr>
          <w:noProof/>
        </w:rPr>
        <w:drawing>
          <wp:inline distT="0" distB="0" distL="0" distR="0" wp14:anchorId="294422D6" wp14:editId="35F923DD">
            <wp:extent cx="4344035" cy="519534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316" cy="5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t xml:space="preserve"> </w:t>
      </w:r>
    </w:p>
    <w:p w14:paraId="109B6BE7" w14:textId="4FC6E86E" w:rsidR="00F13380" w:rsidRDefault="00F13380" w:rsidP="004B2A97">
      <w:pPr>
        <w:pStyle w:val="NormalWeb"/>
        <w:numPr>
          <w:ilvl w:val="2"/>
          <w:numId w:val="10"/>
        </w:numPr>
      </w:pPr>
      <w:r>
        <w:rPr>
          <w:rFonts w:ascii="Calibri" w:hAnsi="Calibri" w:cs="Calibri"/>
          <w:sz w:val="22"/>
          <w:szCs w:val="22"/>
        </w:rPr>
        <w:t>Consultar historial de vesiones: git log</w:t>
      </w:r>
      <w:r w:rsidR="00D85E28">
        <w:rPr>
          <w:rFonts w:ascii="Calibri" w:hAnsi="Calibri" w:cs="Calibri"/>
          <w:sz w:val="22"/>
          <w:szCs w:val="22"/>
          <w:lang w:val="es-ES"/>
        </w:rPr>
        <w:t>.</w:t>
      </w:r>
      <w:r w:rsidR="00D85E28">
        <w:rPr>
          <w:noProof/>
        </w:rPr>
        <w:t xml:space="preserve"> </w:t>
      </w:r>
      <w:r w:rsidR="00D85E28">
        <w:rPr>
          <w:noProof/>
        </w:rPr>
        <w:drawing>
          <wp:inline distT="0" distB="0" distL="0" distR="0" wp14:anchorId="29CB85C9" wp14:editId="21DD0DCE">
            <wp:extent cx="4367317" cy="2444571"/>
            <wp:effectExtent l="0" t="0" r="190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136" cy="246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EB26" w14:textId="77777777" w:rsidR="00F13380" w:rsidRDefault="00F13380" w:rsidP="004B2A97">
      <w:pPr>
        <w:pStyle w:val="NormalWeb"/>
      </w:pPr>
      <w:r>
        <w:rPr>
          <w:rFonts w:ascii="Cambria" w:hAnsi="Cambria"/>
          <w:b/>
          <w:bCs/>
          <w:color w:val="4C7FBC"/>
          <w:sz w:val="22"/>
          <w:szCs w:val="22"/>
        </w:rPr>
        <w:t xml:space="preserve">Configurar repositorio en GitHub </w:t>
      </w:r>
    </w:p>
    <w:p w14:paraId="3FB1C5DB" w14:textId="74361463" w:rsidR="00F13380" w:rsidRDefault="00F13380" w:rsidP="004B2A97">
      <w:pPr>
        <w:pStyle w:val="NormalWeb"/>
        <w:numPr>
          <w:ilvl w:val="1"/>
          <w:numId w:val="11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Crear una cuenta con su correo de iteso en GitHub </w:t>
      </w:r>
      <w:r w:rsidR="00E823C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9B90842" wp14:editId="2CE25E28">
            <wp:extent cx="2719300" cy="2059321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061" cy="206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2D1D" w14:textId="77777777" w:rsidR="00F13380" w:rsidRDefault="00F13380" w:rsidP="004B2A97">
      <w:pPr>
        <w:pStyle w:val="NormalWeb"/>
        <w:numPr>
          <w:ilvl w:val="1"/>
          <w:numId w:val="11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Crear un repositorio en GitHub </w:t>
      </w:r>
    </w:p>
    <w:p w14:paraId="7BCF811B" w14:textId="34CCB777" w:rsidR="00F13380" w:rsidRDefault="00F13380" w:rsidP="004B2A97">
      <w:pPr>
        <w:pStyle w:val="NormalWeb"/>
        <w:numPr>
          <w:ilvl w:val="1"/>
          <w:numId w:val="11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Consultar el URL del repositorio </w:t>
      </w:r>
      <w:r w:rsidR="00D802BA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CA72E7E" wp14:editId="651E636D">
            <wp:extent cx="4398053" cy="1151018"/>
            <wp:effectExtent l="0" t="0" r="0" b="508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966" cy="11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E543" w14:textId="59D92C94" w:rsidR="00F13380" w:rsidRDefault="00F13380" w:rsidP="004B2A97">
      <w:pPr>
        <w:pStyle w:val="NormalWeb"/>
        <w:numPr>
          <w:ilvl w:val="1"/>
          <w:numId w:val="11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Añadir al repositorio local el repos</w:t>
      </w:r>
      <w:r w:rsidR="00D802BA">
        <w:rPr>
          <w:rFonts w:ascii="Calibri" w:hAnsi="Calibri" w:cs="Calibri"/>
          <w:sz w:val="22"/>
          <w:szCs w:val="22"/>
          <w:lang w:val="es-ES"/>
        </w:rPr>
        <w:t>i</w:t>
      </w:r>
      <w:r>
        <w:rPr>
          <w:rFonts w:ascii="Calibri" w:hAnsi="Calibri" w:cs="Calibri"/>
          <w:sz w:val="22"/>
          <w:szCs w:val="22"/>
        </w:rPr>
        <w:t xml:space="preserve">torio de GitHub, desde la carpeta de git: </w:t>
      </w:r>
    </w:p>
    <w:p w14:paraId="1EA0304E" w14:textId="77777777" w:rsidR="00F13380" w:rsidRDefault="00F13380" w:rsidP="004B2A97">
      <w:pPr>
        <w:pStyle w:val="NormalWeb"/>
        <w:numPr>
          <w:ilvl w:val="2"/>
          <w:numId w:val="11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git remote add Hub &lt;URL&gt; </w:t>
      </w:r>
    </w:p>
    <w:p w14:paraId="0269E892" w14:textId="5FC40907" w:rsidR="00F13380" w:rsidRDefault="00F13380" w:rsidP="004B2A97">
      <w:pPr>
        <w:pStyle w:val="NormalWeb"/>
        <w:numPr>
          <w:ilvl w:val="2"/>
          <w:numId w:val="11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git push Hub master </w:t>
      </w:r>
    </w:p>
    <w:p w14:paraId="7E9B3CB0" w14:textId="05994698" w:rsidR="00900F55" w:rsidRDefault="00900F55" w:rsidP="00900F55">
      <w:pPr>
        <w:pStyle w:val="NormalWeb"/>
        <w:ind w:left="372" w:firstLine="70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65883A4" wp14:editId="70F96FE6">
            <wp:extent cx="5051196" cy="1274515"/>
            <wp:effectExtent l="0" t="0" r="3810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684" cy="127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1436" w14:textId="77777777" w:rsidR="00900F55" w:rsidRDefault="00F13380" w:rsidP="004B2A97">
      <w:pPr>
        <w:pStyle w:val="NormalWeb"/>
        <w:numPr>
          <w:ilvl w:val="1"/>
          <w:numId w:val="11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Refrescar la pantalla del repositorio en GitHub ¿Qué cambio observan? </w:t>
      </w:r>
    </w:p>
    <w:p w14:paraId="340BE06A" w14:textId="6DF75789" w:rsidR="00F13380" w:rsidRDefault="00900F55" w:rsidP="00900F55">
      <w:pPr>
        <w:pStyle w:val="NormalWeb"/>
        <w:ind w:left="14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52DE309" wp14:editId="1CDABCE4">
            <wp:extent cx="5358557" cy="1962015"/>
            <wp:effectExtent l="0" t="0" r="1270" b="0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603" cy="196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FEE7" w14:textId="77777777" w:rsidR="00F13380" w:rsidRDefault="00F13380" w:rsidP="004B2A97">
      <w:pPr>
        <w:pStyle w:val="NormalWeb"/>
      </w:pPr>
      <w:r>
        <w:rPr>
          <w:rFonts w:ascii="Cambria" w:hAnsi="Cambria"/>
          <w:b/>
          <w:bCs/>
          <w:color w:val="4C7FBC"/>
          <w:sz w:val="22"/>
          <w:szCs w:val="22"/>
        </w:rPr>
        <w:lastRenderedPageBreak/>
        <w:t xml:space="preserve">Configurar repositorio en AWS CodeCommit </w:t>
      </w:r>
    </w:p>
    <w:p w14:paraId="75BBBDD4" w14:textId="42776B8A" w:rsidR="00F13380" w:rsidRDefault="00F13380" w:rsidP="004B2A97">
      <w:pPr>
        <w:pStyle w:val="NormalWeb"/>
        <w:numPr>
          <w:ilvl w:val="1"/>
          <w:numId w:val="1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Crear credemnnciales para CodeCommit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</w:p>
    <w:p w14:paraId="3E6E6D05" w14:textId="6D92EA7E" w:rsidR="00F13380" w:rsidRDefault="00F13380" w:rsidP="004B2A97">
      <w:pPr>
        <w:pStyle w:val="NormalWeb"/>
        <w:numPr>
          <w:ilvl w:val="2"/>
          <w:numId w:val="1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Desde la consola de IAM y seleccionar el usuario deseado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</w:p>
    <w:p w14:paraId="2D592E29" w14:textId="1A1A0C40" w:rsidR="00F13380" w:rsidRDefault="00F13380" w:rsidP="004B2A97">
      <w:pPr>
        <w:pStyle w:val="NormalWeb"/>
        <w:numPr>
          <w:ilvl w:val="2"/>
          <w:numId w:val="1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 Security Credentials generar para: HTTPS para CodeCommit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</w:p>
    <w:p w14:paraId="514CB076" w14:textId="76326A5F" w:rsidR="00F13380" w:rsidRDefault="00F13380" w:rsidP="004B2A97">
      <w:pPr>
        <w:pStyle w:val="NormalWeb"/>
        <w:numPr>
          <w:ilvl w:val="1"/>
          <w:numId w:val="1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Desde la consola de CodeCommit crear un repositorio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</w:p>
    <w:p w14:paraId="061A8958" w14:textId="2FBA1574" w:rsidR="00F13380" w:rsidRDefault="00F13380" w:rsidP="004B2A97">
      <w:pPr>
        <w:pStyle w:val="NormalWeb"/>
        <w:numPr>
          <w:ilvl w:val="1"/>
          <w:numId w:val="1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Consultar el URL del repositorio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</w:p>
    <w:p w14:paraId="4313ACB7" w14:textId="77777777" w:rsidR="00F13380" w:rsidRDefault="00F13380" w:rsidP="004B2A97">
      <w:pPr>
        <w:pStyle w:val="NormalWeb"/>
        <w:numPr>
          <w:ilvl w:val="1"/>
          <w:numId w:val="1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Añadir al repositorio local el repostorio de CodeCommit, desde la carpeta de git: </w:t>
      </w:r>
    </w:p>
    <w:p w14:paraId="64D5C7B6" w14:textId="580A551E" w:rsidR="00F13380" w:rsidRDefault="00F13380" w:rsidP="004B2A97">
      <w:pPr>
        <w:pStyle w:val="NormalWeb"/>
        <w:numPr>
          <w:ilvl w:val="2"/>
          <w:numId w:val="1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git remote add AWS &lt;URL&gt;</w:t>
      </w:r>
      <w:r w:rsidR="004B2A97" w:rsidRPr="004B2A97">
        <w:rPr>
          <w:rFonts w:ascii="Calibri" w:hAnsi="Calibri" w:cs="Calibri"/>
          <w:sz w:val="22"/>
          <w:szCs w:val="22"/>
          <w:lang w:val="en-US"/>
        </w:rPr>
        <w:t>.</w:t>
      </w:r>
      <w:r>
        <w:rPr>
          <w:rFonts w:ascii="Calibri" w:hAnsi="Calibri" w:cs="Calibri"/>
          <w:sz w:val="22"/>
          <w:szCs w:val="22"/>
        </w:rPr>
        <w:t xml:space="preserve"> </w:t>
      </w:r>
    </w:p>
    <w:p w14:paraId="785B8C25" w14:textId="23F09655" w:rsidR="00F13380" w:rsidRPr="00900F55" w:rsidRDefault="00F13380" w:rsidP="00900F55">
      <w:pPr>
        <w:pStyle w:val="NormalWeb"/>
        <w:numPr>
          <w:ilvl w:val="2"/>
          <w:numId w:val="1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git push AWS master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</w:p>
    <w:p w14:paraId="6B1C7162" w14:textId="6CE27F7E" w:rsidR="00F13380" w:rsidRDefault="00F13380" w:rsidP="004B2A97">
      <w:pPr>
        <w:pStyle w:val="NormalWeb"/>
        <w:numPr>
          <w:ilvl w:val="1"/>
          <w:numId w:val="1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Consultar el repositorio de CodeCommit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</w:p>
    <w:p w14:paraId="3D36A5E0" w14:textId="77777777" w:rsidR="00F13380" w:rsidRDefault="00F13380" w:rsidP="004B2A97">
      <w:pPr>
        <w:pStyle w:val="NormalWeb"/>
      </w:pPr>
      <w:r>
        <w:rPr>
          <w:rFonts w:ascii="Cambria" w:hAnsi="Cambria"/>
          <w:b/>
          <w:bCs/>
          <w:color w:val="4C7FBC"/>
          <w:sz w:val="22"/>
          <w:szCs w:val="22"/>
        </w:rPr>
        <w:t xml:space="preserve">Controlar las versiones del entregable de la práctica 10 </w:t>
      </w:r>
    </w:p>
    <w:p w14:paraId="74866427" w14:textId="491259D4" w:rsidR="00F13380" w:rsidRDefault="00F13380" w:rsidP="004B2A97">
      <w:pPr>
        <w:pStyle w:val="NormalWeb"/>
        <w:numPr>
          <w:ilvl w:val="1"/>
          <w:numId w:val="1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Crear el documento del reporte, y añadirlo para tracking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</w:p>
    <w:p w14:paraId="0E986779" w14:textId="3DA8AD3D" w:rsidR="00F13380" w:rsidRPr="004B2A97" w:rsidRDefault="00F13380" w:rsidP="004B2A97">
      <w:pPr>
        <w:pStyle w:val="NormalWeb"/>
        <w:numPr>
          <w:ilvl w:val="1"/>
          <w:numId w:val="1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Hacer add y commit al terminar cada sección del reporte -Marco</w:t>
      </w:r>
      <w:r w:rsidR="00CD36F2">
        <w:rPr>
          <w:rFonts w:ascii="Calibri" w:hAnsi="Calibri" w:cs="Calibri"/>
          <w:sz w:val="22"/>
          <w:szCs w:val="22"/>
          <w:lang w:val="es-ES"/>
        </w:rPr>
        <w:t xml:space="preserve"> Teorico</w:t>
      </w:r>
      <w:r>
        <w:rPr>
          <w:rFonts w:ascii="Calibri" w:hAnsi="Calibri" w:cs="Calibri"/>
          <w:sz w:val="22"/>
          <w:szCs w:val="22"/>
        </w:rPr>
        <w:t xml:space="preserve">, Diagrama, etc- con el </w:t>
      </w:r>
      <w:r w:rsidRPr="004B2A97">
        <w:rPr>
          <w:rFonts w:ascii="Calibri" w:hAnsi="Calibri" w:cs="Calibri"/>
          <w:sz w:val="22"/>
          <w:szCs w:val="22"/>
        </w:rPr>
        <w:t>comentario correspondiente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</w:p>
    <w:p w14:paraId="07C6362C" w14:textId="77526250" w:rsidR="00F13380" w:rsidRDefault="00F13380" w:rsidP="004B2A97">
      <w:pPr>
        <w:pStyle w:val="NormalWeb"/>
        <w:numPr>
          <w:ilvl w:val="1"/>
          <w:numId w:val="1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Mostrar log de los cambios al documento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</w:p>
    <w:p w14:paraId="5A18E5B6" w14:textId="48E22DEE" w:rsidR="00F13380" w:rsidRDefault="00F13380" w:rsidP="004B2A97">
      <w:pPr>
        <w:pStyle w:val="NormalWeb"/>
        <w:numPr>
          <w:ilvl w:val="1"/>
          <w:numId w:val="1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Subir PDF del reporte a Moodle, compartir el URL del documento en CodeCommit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</w:p>
    <w:p w14:paraId="17979A99" w14:textId="55335B28" w:rsidR="007B18C5" w:rsidRPr="00E61024" w:rsidRDefault="007B18C5" w:rsidP="007B18C5">
      <w:pPr>
        <w:pStyle w:val="Heading1"/>
        <w:rPr>
          <w:rFonts w:ascii="Calibri" w:hAnsi="Calibri" w:cs="Calibri"/>
        </w:rPr>
      </w:pPr>
      <w:r w:rsidRPr="00E61024">
        <w:rPr>
          <w:rFonts w:ascii="Calibri" w:hAnsi="Calibri" w:cs="Calibri"/>
        </w:rPr>
        <w:t>Problemas y Soluciones</w:t>
      </w:r>
    </w:p>
    <w:p w14:paraId="32829D4E" w14:textId="52707A3B" w:rsidR="00A017C7" w:rsidRPr="00BA1A7D" w:rsidRDefault="00BA1A7D" w:rsidP="00BA1A7D">
      <w:pPr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ab/>
      </w:r>
      <w:proofErr w:type="spellStart"/>
      <w:r w:rsidR="00F13380">
        <w:rPr>
          <w:rFonts w:ascii="Calibri" w:hAnsi="Calibri" w:cs="Calibri"/>
          <w:lang w:val="es-ES"/>
        </w:rPr>
        <w:t>xxxx</w:t>
      </w:r>
      <w:proofErr w:type="spellEnd"/>
      <w:r>
        <w:rPr>
          <w:rFonts w:ascii="Calibri" w:hAnsi="Calibri" w:cs="Calibri"/>
          <w:lang w:val="es-ES"/>
        </w:rPr>
        <w:t xml:space="preserve"> </w:t>
      </w:r>
    </w:p>
    <w:p w14:paraId="6C346F4D" w14:textId="5E973A5D" w:rsidR="00A70670" w:rsidRPr="00E61024" w:rsidRDefault="007D443B" w:rsidP="00611B4F">
      <w:pPr>
        <w:pStyle w:val="Heading1"/>
        <w:rPr>
          <w:rFonts w:ascii="Calibri" w:hAnsi="Calibri" w:cs="Calibri"/>
        </w:rPr>
      </w:pPr>
      <w:r w:rsidRPr="00E61024">
        <w:rPr>
          <w:rFonts w:ascii="Calibri" w:hAnsi="Calibri" w:cs="Calibri"/>
        </w:rPr>
        <w:t>Costo</w:t>
      </w:r>
    </w:p>
    <w:p w14:paraId="115423A2" w14:textId="4EA4DDD8" w:rsidR="00C95835" w:rsidRDefault="00F13380" w:rsidP="00C06045">
      <w:pPr>
        <w:ind w:firstLine="708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xxx</w:t>
      </w:r>
      <w:r w:rsidR="00136581"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2E80475E" w14:textId="25DF7A91" w:rsidR="00C95835" w:rsidRDefault="00C95835" w:rsidP="00C95835">
      <w:pPr>
        <w:rPr>
          <w:rFonts w:ascii="Calibri" w:hAnsi="Calibri" w:cs="Calibri"/>
          <w:sz w:val="22"/>
          <w:szCs w:val="22"/>
          <w:lang w:val="es-ES"/>
        </w:rPr>
      </w:pPr>
    </w:p>
    <w:p w14:paraId="02C37446" w14:textId="77777777" w:rsidR="007B18C5" w:rsidRPr="00E61024" w:rsidRDefault="007B18C5" w:rsidP="007B18C5">
      <w:pPr>
        <w:pStyle w:val="Heading1"/>
        <w:rPr>
          <w:rFonts w:ascii="Calibri" w:hAnsi="Calibri" w:cs="Calibri"/>
        </w:rPr>
      </w:pPr>
      <w:r w:rsidRPr="00E61024">
        <w:rPr>
          <w:rFonts w:ascii="Calibri" w:hAnsi="Calibri" w:cs="Calibri"/>
        </w:rPr>
        <w:t>Conclusiones</w:t>
      </w:r>
    </w:p>
    <w:p w14:paraId="51FC0690" w14:textId="4C94927C" w:rsidR="00A43267" w:rsidRPr="00E61024" w:rsidRDefault="00A43267" w:rsidP="005675C3">
      <w:pPr>
        <w:rPr>
          <w:rFonts w:ascii="Calibri" w:hAnsi="Calibri" w:cs="Calibri"/>
          <w:color w:val="C00000"/>
        </w:rPr>
      </w:pPr>
      <w:bookmarkStart w:id="0" w:name="_Bibliografia"/>
      <w:bookmarkEnd w:id="0"/>
    </w:p>
    <w:p w14:paraId="34EE0FC7" w14:textId="5DA7F1FC" w:rsidR="00937935" w:rsidRDefault="00456EA7" w:rsidP="00F13380">
      <w:pPr>
        <w:rPr>
          <w:rFonts w:ascii="Calibri" w:hAnsi="Calibri" w:cs="Calibri"/>
          <w:lang w:val="es-ES"/>
        </w:rPr>
      </w:pPr>
      <w:r>
        <w:rPr>
          <w:rFonts w:ascii="Calibri" w:hAnsi="Calibri" w:cs="Calibri"/>
          <w:color w:val="C00000"/>
          <w:lang w:val="es-ES"/>
        </w:rPr>
        <w:tab/>
      </w:r>
      <w:r w:rsidR="00F13380">
        <w:rPr>
          <w:rFonts w:ascii="Calibri" w:hAnsi="Calibri" w:cs="Calibri"/>
          <w:lang w:val="es-ES"/>
        </w:rPr>
        <w:t>xxx</w:t>
      </w:r>
    </w:p>
    <w:p w14:paraId="660A2EA5" w14:textId="7A68DFCD" w:rsidR="007D443B" w:rsidRDefault="007D443B" w:rsidP="007D443B">
      <w:pPr>
        <w:pStyle w:val="Heading1"/>
        <w:rPr>
          <w:rFonts w:ascii="Calibri" w:hAnsi="Calibri" w:cs="Calibri"/>
        </w:rPr>
      </w:pPr>
      <w:bookmarkStart w:id="1" w:name="_Bibliografia_1"/>
      <w:bookmarkEnd w:id="1"/>
      <w:r w:rsidRPr="00E61024">
        <w:rPr>
          <w:rFonts w:ascii="Calibri" w:hAnsi="Calibri" w:cs="Calibri"/>
        </w:rPr>
        <w:t>Bibliografia</w:t>
      </w:r>
    </w:p>
    <w:p w14:paraId="54532CE4" w14:textId="0EFB2991" w:rsidR="00436D64" w:rsidRPr="00774ABF" w:rsidRDefault="00774ABF" w:rsidP="00F13380">
      <w:pPr>
        <w:rPr>
          <w:rFonts w:ascii="Calibri" w:hAnsi="Calibri" w:cs="Calibri"/>
          <w:sz w:val="22"/>
          <w:szCs w:val="22"/>
        </w:rPr>
      </w:pPr>
      <w:r w:rsidRPr="00774ABF">
        <w:rPr>
          <w:rFonts w:ascii="Calibri" w:hAnsi="Calibri" w:cs="Calibri"/>
          <w:sz w:val="22"/>
          <w:szCs w:val="22"/>
        </w:rPr>
        <w:t xml:space="preserve">[1] </w:t>
      </w:r>
    </w:p>
    <w:p w14:paraId="77E70246" w14:textId="77777777" w:rsidR="00436D64" w:rsidRPr="00436D64" w:rsidRDefault="00436D64" w:rsidP="00650E44">
      <w:pPr>
        <w:rPr>
          <w:rFonts w:ascii="Calibri" w:hAnsi="Calibri" w:cs="Calibri"/>
        </w:rPr>
      </w:pPr>
    </w:p>
    <w:p w14:paraId="6AE8A830" w14:textId="77777777" w:rsidR="0050611F" w:rsidRPr="0050611F" w:rsidRDefault="0050611F" w:rsidP="00650E44">
      <w:pPr>
        <w:rPr>
          <w:rFonts w:ascii="Calibri" w:hAnsi="Calibri" w:cs="Calibri"/>
        </w:rPr>
      </w:pPr>
    </w:p>
    <w:sectPr w:rsidR="0050611F" w:rsidRPr="0050611F" w:rsidSect="002D20BF">
      <w:headerReference w:type="default" r:id="rId19"/>
      <w:footerReference w:type="default" r:id="rId20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765109" w14:textId="77777777" w:rsidR="0011364B" w:rsidRDefault="0011364B" w:rsidP="002D20BF">
      <w:r>
        <w:separator/>
      </w:r>
    </w:p>
  </w:endnote>
  <w:endnote w:type="continuationSeparator" w:id="0">
    <w:p w14:paraId="5DB7A141" w14:textId="77777777" w:rsidR="0011364B" w:rsidRDefault="0011364B" w:rsidP="002D20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1A008D" w14:textId="77777777" w:rsidR="00B9082D" w:rsidRDefault="00B9082D">
    <w:pPr>
      <w:pStyle w:val="Footer"/>
      <w:jc w:val="right"/>
    </w:pPr>
    <w:r>
      <w:t>ITESO</w:t>
    </w:r>
    <w:r>
      <w:tab/>
    </w:r>
    <w:r>
      <w:tab/>
    </w:r>
    <w:sdt>
      <w:sdtPr>
        <w:id w:val="1586963386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Pr="00A03E6C">
          <w:rPr>
            <w:noProof/>
            <w:lang w:val="es-ES"/>
          </w:rPr>
          <w:t>2</w:t>
        </w:r>
        <w:r>
          <w:fldChar w:fldCharType="end"/>
        </w:r>
      </w:sdtContent>
    </w:sdt>
  </w:p>
  <w:p w14:paraId="3A93C4E4" w14:textId="77777777" w:rsidR="00B9082D" w:rsidRDefault="00B908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297C79" w14:textId="77777777" w:rsidR="0011364B" w:rsidRDefault="0011364B" w:rsidP="002D20BF">
      <w:r>
        <w:separator/>
      </w:r>
    </w:p>
  </w:footnote>
  <w:footnote w:type="continuationSeparator" w:id="0">
    <w:p w14:paraId="5B833734" w14:textId="77777777" w:rsidR="0011364B" w:rsidRDefault="0011364B" w:rsidP="002D20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0C7BFD" w14:textId="77777777" w:rsidR="00B9082D" w:rsidRDefault="00B9082D">
    <w:pPr>
      <w:pStyle w:val="Header"/>
    </w:pPr>
    <w:r>
      <w:ptab w:relativeTo="margin" w:alignment="center" w:leader="none"/>
    </w:r>
    <w:r>
      <w:ptab w:relativeTo="margin" w:alignment="right" w:leader="none"/>
    </w:r>
    <w:r w:rsidRPr="007B18C5">
      <w:t xml:space="preserve"> Aplicaciones y Servicios en la Nube</w:t>
    </w:r>
  </w:p>
  <w:p w14:paraId="6DFD597F" w14:textId="77777777" w:rsidR="00B9082D" w:rsidRDefault="00B9082D">
    <w:pPr>
      <w:pStyle w:val="Header"/>
    </w:pPr>
    <w:r>
      <w:tab/>
    </w:r>
    <w:r>
      <w:tab/>
      <w:t>Reporte de práctica de laboratorio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C69CE"/>
    <w:multiLevelType w:val="multilevel"/>
    <w:tmpl w:val="B49A2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2E2362"/>
    <w:multiLevelType w:val="multilevel"/>
    <w:tmpl w:val="5588C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Roman"/>
      <w:lvlText w:val="%4."/>
      <w:lvlJc w:val="right"/>
      <w:pPr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971ADD"/>
    <w:multiLevelType w:val="hybridMultilevel"/>
    <w:tmpl w:val="2580E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22426"/>
    <w:multiLevelType w:val="multilevel"/>
    <w:tmpl w:val="80687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  <w:iCs w:val="0"/>
        <w:color w:val="auto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AC4192"/>
    <w:multiLevelType w:val="multilevel"/>
    <w:tmpl w:val="62107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A93363"/>
    <w:multiLevelType w:val="multilevel"/>
    <w:tmpl w:val="447E1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EA5164"/>
    <w:multiLevelType w:val="hybridMultilevel"/>
    <w:tmpl w:val="508EB668"/>
    <w:lvl w:ilvl="0" w:tplc="0E32FEFA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i w:val="0"/>
        <w:iCs w:val="0"/>
        <w:color w:val="auto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E126B6"/>
    <w:multiLevelType w:val="multilevel"/>
    <w:tmpl w:val="5588C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Roman"/>
      <w:lvlText w:val="%4."/>
      <w:lvlJc w:val="right"/>
      <w:pPr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41174F"/>
    <w:multiLevelType w:val="multilevel"/>
    <w:tmpl w:val="5588C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Roman"/>
      <w:lvlText w:val="%4."/>
      <w:lvlJc w:val="right"/>
      <w:pPr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B556BF"/>
    <w:multiLevelType w:val="multilevel"/>
    <w:tmpl w:val="3CA26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CC28F2"/>
    <w:multiLevelType w:val="multilevel"/>
    <w:tmpl w:val="14B02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61A0450"/>
    <w:multiLevelType w:val="multilevel"/>
    <w:tmpl w:val="5866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0AB4396"/>
    <w:multiLevelType w:val="multilevel"/>
    <w:tmpl w:val="5588C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Roman"/>
      <w:lvlText w:val="%4."/>
      <w:lvlJc w:val="right"/>
      <w:pPr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6"/>
  </w:num>
  <w:num w:numId="6">
    <w:abstractNumId w:val="9"/>
  </w:num>
  <w:num w:numId="7">
    <w:abstractNumId w:val="10"/>
  </w:num>
  <w:num w:numId="8">
    <w:abstractNumId w:val="5"/>
  </w:num>
  <w:num w:numId="9">
    <w:abstractNumId w:val="11"/>
  </w:num>
  <w:num w:numId="10">
    <w:abstractNumId w:val="7"/>
  </w:num>
  <w:num w:numId="11">
    <w:abstractNumId w:val="8"/>
  </w:num>
  <w:num w:numId="12">
    <w:abstractNumId w:val="12"/>
  </w:num>
  <w:num w:numId="13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doNotDisplayPageBoundaries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8C5"/>
    <w:rsid w:val="00025FF1"/>
    <w:rsid w:val="000412B2"/>
    <w:rsid w:val="00063674"/>
    <w:rsid w:val="00065AE7"/>
    <w:rsid w:val="00071203"/>
    <w:rsid w:val="000750BA"/>
    <w:rsid w:val="000A44E2"/>
    <w:rsid w:val="000C1692"/>
    <w:rsid w:val="001105EC"/>
    <w:rsid w:val="0011364B"/>
    <w:rsid w:val="00121BE6"/>
    <w:rsid w:val="0012488C"/>
    <w:rsid w:val="00136581"/>
    <w:rsid w:val="0015573B"/>
    <w:rsid w:val="00177383"/>
    <w:rsid w:val="00195853"/>
    <w:rsid w:val="001A4CE2"/>
    <w:rsid w:val="001A6711"/>
    <w:rsid w:val="001D5022"/>
    <w:rsid w:val="001D74C1"/>
    <w:rsid w:val="001E07B8"/>
    <w:rsid w:val="001F2480"/>
    <w:rsid w:val="001F4FB5"/>
    <w:rsid w:val="002007F7"/>
    <w:rsid w:val="00202106"/>
    <w:rsid w:val="00205735"/>
    <w:rsid w:val="00214056"/>
    <w:rsid w:val="00224A38"/>
    <w:rsid w:val="00236A9B"/>
    <w:rsid w:val="0024565F"/>
    <w:rsid w:val="0026126D"/>
    <w:rsid w:val="0027267D"/>
    <w:rsid w:val="002D20BF"/>
    <w:rsid w:val="002F0020"/>
    <w:rsid w:val="003042EF"/>
    <w:rsid w:val="003047B6"/>
    <w:rsid w:val="00315B37"/>
    <w:rsid w:val="00327259"/>
    <w:rsid w:val="00347054"/>
    <w:rsid w:val="00352B2A"/>
    <w:rsid w:val="00361BD0"/>
    <w:rsid w:val="00364EEA"/>
    <w:rsid w:val="003913D0"/>
    <w:rsid w:val="00396837"/>
    <w:rsid w:val="003D351F"/>
    <w:rsid w:val="003D393D"/>
    <w:rsid w:val="00436D64"/>
    <w:rsid w:val="00456EA7"/>
    <w:rsid w:val="00480F0F"/>
    <w:rsid w:val="00496913"/>
    <w:rsid w:val="004A679A"/>
    <w:rsid w:val="004B2A97"/>
    <w:rsid w:val="004D19B5"/>
    <w:rsid w:val="004E0A2D"/>
    <w:rsid w:val="004F49E8"/>
    <w:rsid w:val="004F533D"/>
    <w:rsid w:val="0050611F"/>
    <w:rsid w:val="005071DD"/>
    <w:rsid w:val="00511FD3"/>
    <w:rsid w:val="00513E5C"/>
    <w:rsid w:val="005165CD"/>
    <w:rsid w:val="00522BBA"/>
    <w:rsid w:val="005276EA"/>
    <w:rsid w:val="00547C7D"/>
    <w:rsid w:val="005561E9"/>
    <w:rsid w:val="00562084"/>
    <w:rsid w:val="005675C3"/>
    <w:rsid w:val="00576251"/>
    <w:rsid w:val="00594093"/>
    <w:rsid w:val="005A5438"/>
    <w:rsid w:val="005B47AA"/>
    <w:rsid w:val="005E69C7"/>
    <w:rsid w:val="005E6A78"/>
    <w:rsid w:val="0060033A"/>
    <w:rsid w:val="00611B4F"/>
    <w:rsid w:val="00650E44"/>
    <w:rsid w:val="006541BA"/>
    <w:rsid w:val="00684AA5"/>
    <w:rsid w:val="00694813"/>
    <w:rsid w:val="00695DD7"/>
    <w:rsid w:val="006C7846"/>
    <w:rsid w:val="006D3796"/>
    <w:rsid w:val="006E147C"/>
    <w:rsid w:val="006E7ED2"/>
    <w:rsid w:val="007354DA"/>
    <w:rsid w:val="00741863"/>
    <w:rsid w:val="007614EA"/>
    <w:rsid w:val="00765C4B"/>
    <w:rsid w:val="00766E21"/>
    <w:rsid w:val="00767422"/>
    <w:rsid w:val="00774ABF"/>
    <w:rsid w:val="007847F1"/>
    <w:rsid w:val="007909D1"/>
    <w:rsid w:val="00790AD1"/>
    <w:rsid w:val="007A7BC3"/>
    <w:rsid w:val="007B18C5"/>
    <w:rsid w:val="007B40A6"/>
    <w:rsid w:val="007C5B14"/>
    <w:rsid w:val="007D443B"/>
    <w:rsid w:val="007F1C5C"/>
    <w:rsid w:val="00800450"/>
    <w:rsid w:val="00803993"/>
    <w:rsid w:val="00822C2E"/>
    <w:rsid w:val="00830D64"/>
    <w:rsid w:val="00835B87"/>
    <w:rsid w:val="00836A27"/>
    <w:rsid w:val="0085043D"/>
    <w:rsid w:val="00865E90"/>
    <w:rsid w:val="0088104E"/>
    <w:rsid w:val="00890D0D"/>
    <w:rsid w:val="008A0E85"/>
    <w:rsid w:val="008B220A"/>
    <w:rsid w:val="008B7518"/>
    <w:rsid w:val="00900F55"/>
    <w:rsid w:val="00901300"/>
    <w:rsid w:val="00923AD6"/>
    <w:rsid w:val="00937935"/>
    <w:rsid w:val="00950637"/>
    <w:rsid w:val="00957E19"/>
    <w:rsid w:val="00973E40"/>
    <w:rsid w:val="00974829"/>
    <w:rsid w:val="00A017C7"/>
    <w:rsid w:val="00A03E6C"/>
    <w:rsid w:val="00A074F8"/>
    <w:rsid w:val="00A139DA"/>
    <w:rsid w:val="00A20C7B"/>
    <w:rsid w:val="00A2564B"/>
    <w:rsid w:val="00A30D31"/>
    <w:rsid w:val="00A420E0"/>
    <w:rsid w:val="00A43267"/>
    <w:rsid w:val="00A620E0"/>
    <w:rsid w:val="00A70670"/>
    <w:rsid w:val="00A75CFD"/>
    <w:rsid w:val="00A84C7A"/>
    <w:rsid w:val="00AB5839"/>
    <w:rsid w:val="00AE1AD5"/>
    <w:rsid w:val="00AE270C"/>
    <w:rsid w:val="00AE3862"/>
    <w:rsid w:val="00AE4D89"/>
    <w:rsid w:val="00AE73D2"/>
    <w:rsid w:val="00B75A04"/>
    <w:rsid w:val="00B9082D"/>
    <w:rsid w:val="00B94ACD"/>
    <w:rsid w:val="00BA1A7D"/>
    <w:rsid w:val="00BA320C"/>
    <w:rsid w:val="00BB410B"/>
    <w:rsid w:val="00BF69EC"/>
    <w:rsid w:val="00C03F59"/>
    <w:rsid w:val="00C06045"/>
    <w:rsid w:val="00C108EB"/>
    <w:rsid w:val="00C5785B"/>
    <w:rsid w:val="00C6711E"/>
    <w:rsid w:val="00C95835"/>
    <w:rsid w:val="00CA1A27"/>
    <w:rsid w:val="00CA2275"/>
    <w:rsid w:val="00CC2B1E"/>
    <w:rsid w:val="00CD36F2"/>
    <w:rsid w:val="00CE25F4"/>
    <w:rsid w:val="00D2619B"/>
    <w:rsid w:val="00D312E1"/>
    <w:rsid w:val="00D41D0D"/>
    <w:rsid w:val="00D52D54"/>
    <w:rsid w:val="00D57E67"/>
    <w:rsid w:val="00D802BA"/>
    <w:rsid w:val="00D85E28"/>
    <w:rsid w:val="00D96719"/>
    <w:rsid w:val="00DA3C05"/>
    <w:rsid w:val="00DA43B0"/>
    <w:rsid w:val="00E015E7"/>
    <w:rsid w:val="00E01D41"/>
    <w:rsid w:val="00E05DEA"/>
    <w:rsid w:val="00E15C5F"/>
    <w:rsid w:val="00E212A2"/>
    <w:rsid w:val="00E55118"/>
    <w:rsid w:val="00E61024"/>
    <w:rsid w:val="00E64D79"/>
    <w:rsid w:val="00E80EA9"/>
    <w:rsid w:val="00E823C4"/>
    <w:rsid w:val="00EA62C0"/>
    <w:rsid w:val="00EB3A1F"/>
    <w:rsid w:val="00EB5D22"/>
    <w:rsid w:val="00EC4D54"/>
    <w:rsid w:val="00EF1360"/>
    <w:rsid w:val="00F043D0"/>
    <w:rsid w:val="00F10F98"/>
    <w:rsid w:val="00F13380"/>
    <w:rsid w:val="00F35E73"/>
    <w:rsid w:val="00F36D31"/>
    <w:rsid w:val="00F44C80"/>
    <w:rsid w:val="00F5574B"/>
    <w:rsid w:val="00FA56D8"/>
    <w:rsid w:val="00FC25AD"/>
    <w:rsid w:val="00FD6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CA7E8"/>
  <w15:chartTrackingRefBased/>
  <w15:docId w15:val="{90ED6A0D-13CD-1A44-8559-E1B63AC72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2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18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0E4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D20BF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20BF"/>
  </w:style>
  <w:style w:type="paragraph" w:styleId="Footer">
    <w:name w:val="footer"/>
    <w:basedOn w:val="Normal"/>
    <w:link w:val="FooterChar"/>
    <w:uiPriority w:val="99"/>
    <w:unhideWhenUsed/>
    <w:rsid w:val="002D20BF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20BF"/>
  </w:style>
  <w:style w:type="character" w:customStyle="1" w:styleId="Heading1Char">
    <w:name w:val="Heading 1 Char"/>
    <w:basedOn w:val="DefaultParagraphFont"/>
    <w:link w:val="Heading1"/>
    <w:uiPriority w:val="9"/>
    <w:rsid w:val="007B18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EF1360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EF136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62084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B9082D"/>
  </w:style>
  <w:style w:type="character" w:styleId="FollowedHyperlink">
    <w:name w:val="FollowedHyperlink"/>
    <w:basedOn w:val="DefaultParagraphFont"/>
    <w:uiPriority w:val="99"/>
    <w:semiHidden/>
    <w:unhideWhenUsed/>
    <w:rsid w:val="00B9082D"/>
    <w:rPr>
      <w:color w:val="954F72" w:themeColor="followedHyperlink"/>
      <w:u w:val="single"/>
    </w:rPr>
  </w:style>
  <w:style w:type="character" w:customStyle="1" w:styleId="nowrap">
    <w:name w:val="nowrap"/>
    <w:basedOn w:val="DefaultParagraphFont"/>
    <w:rsid w:val="007909D1"/>
  </w:style>
  <w:style w:type="table" w:styleId="TableGrid">
    <w:name w:val="Table Grid"/>
    <w:basedOn w:val="TableNormal"/>
    <w:uiPriority w:val="39"/>
    <w:rsid w:val="00A43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4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53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4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65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8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4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2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8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25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1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3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83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2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86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83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9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9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6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9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92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78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03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16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00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62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6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37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86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3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15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0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7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11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06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7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7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6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0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23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1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0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7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75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9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79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88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1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28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6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20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0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2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84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04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7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7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6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9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34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4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7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84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2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1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60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5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44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11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16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1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17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3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27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9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78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26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3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6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3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44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0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33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32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18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8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38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47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60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8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41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8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6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8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3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6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9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45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63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12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47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9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36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53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0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1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6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91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94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6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52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5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8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17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0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22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4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8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7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37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72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95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58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3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40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60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37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33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6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68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47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8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9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4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0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9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mi11729@iteso.mx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odolfo/Documents/Plantillas%20personalizadas%20de%20Office/MIA/mia_PTI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6554A8-33F7-A347-92BE-63BFED7509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mia_PTI.dotx</Template>
  <TotalTime>0</TotalTime>
  <Pages>5</Pages>
  <Words>490</Words>
  <Characters>2799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Grupo Luthe</Company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Luthe</dc:creator>
  <cp:keywords/>
  <dc:description/>
  <cp:lastModifiedBy>CAMPOS VELAZQUEZ, PRISCILA</cp:lastModifiedBy>
  <cp:revision>2</cp:revision>
  <dcterms:created xsi:type="dcterms:W3CDTF">2021-04-04T22:28:00Z</dcterms:created>
  <dcterms:modified xsi:type="dcterms:W3CDTF">2021-04-04T22:28:00Z</dcterms:modified>
</cp:coreProperties>
</file>